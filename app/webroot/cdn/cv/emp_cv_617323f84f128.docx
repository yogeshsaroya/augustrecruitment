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69266B-C083-4F10-9A70-E9F6D303ED08}"/>
    <w:embedBold r:id="rId2" w:fontKey="{DD08AFB2-AEFE-46D8-A402-C97C77E521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436A34A-5C7B-4251-802F-40A4D69971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B56B9091-CD61-4351-B237-BF6071F856CD}"/>
    <w:embedBold r:id="rId5" w:fontKey="{A93B7D96-E332-4DC2-A739-F1E21A0AE901}"/>
    <w:embedItalic r:id="rId6" w:fontKey="{D1C3F6A5-86F0-4C97-8E42-EC26726547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CD09FA15-F034-47E2-9EF1-D42CF2F117F7}"/>
    <w:embedBold r:id="rId8" w:fontKey="{66584DE4-2657-4119-A3D2-0A10A43DDA7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9D0A37A8-FC2D-484F-BD06-C3614C05A52E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0" w:fontKey="{6185DB4E-7314-4774-8D28-DBCE6D7BC875}"/>
    <w:embedBold r:id="rId11" w:fontKey="{CE866C49-E3AD-4AE2-A25F-42441F687F8C}"/>
  </w:font>
</w:font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2019-07-05T17:23:00Z</dcterms:created>
  <dcterms:modified xsi:type="dcterms:W3CDTF">2021-08-13T14:03:00Z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