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altName w:val="﷽﷽﷽﷽﷽﷽﷽﷽End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F74E023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00000001"/>
    <w:name w:val="WW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61D3B52"/>
    <w:multiLevelType w:val="hybridMultilevel"/>
    <w:tmpl w:val="8398C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A03661"/>
    <w:multiLevelType w:val="hybridMultilevel"/>
    <w:tmpl w:val="DF28C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64A86"/>
    <w:multiLevelType w:val="hybridMultilevel"/>
    <w:tmpl w:val="FAEE3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F20032B"/>
    <w:multiLevelType w:val="multilevel"/>
    <w:tmpl w:val="56D4720E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6">
    <w:nsid w:val="11CF5E32"/>
    <w:multiLevelType w:val="hybridMultilevel"/>
    <w:tmpl w:val="6080A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0919C6"/>
    <w:multiLevelType w:val="hybridMultilevel"/>
    <w:tmpl w:val="F0187F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61779B"/>
    <w:multiLevelType w:val="hybridMultilevel"/>
    <w:tmpl w:val="8F96E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AB4CC5"/>
    <w:multiLevelType w:val="hybridMultilevel"/>
    <w:tmpl w:val="123A7966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F853EC"/>
    <w:multiLevelType w:val="hybridMultilevel"/>
    <w:tmpl w:val="8A0A32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3D71B2E"/>
    <w:multiLevelType w:val="hybridMultilevel"/>
    <w:tmpl w:val="D06EB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D27426"/>
    <w:multiLevelType w:val="multilevel"/>
    <w:tmpl w:val="7090C490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3">
    <w:nsid w:val="37B6013C"/>
    <w:multiLevelType w:val="hybridMultilevel"/>
    <w:tmpl w:val="329031B6"/>
    <w:lvl w:ilvl="0" w:tplc="0409000D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3A9C3027"/>
    <w:multiLevelType w:val="hybridMultilevel"/>
    <w:tmpl w:val="EFD2E1F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F8A53A2"/>
    <w:multiLevelType w:val="hybridMultilevel"/>
    <w:tmpl w:val="46CA3D6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>
    <w:nsid w:val="40123B34"/>
    <w:multiLevelType w:val="hybridMultilevel"/>
    <w:tmpl w:val="5F34E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354127"/>
    <w:multiLevelType w:val="hybridMultilevel"/>
    <w:tmpl w:val="2FBCC8FC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21A2138"/>
    <w:multiLevelType w:val="multilevel"/>
    <w:tmpl w:val="0E263E68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9">
    <w:nsid w:val="466855F8"/>
    <w:multiLevelType w:val="hybridMultilevel"/>
    <w:tmpl w:val="C4E4F2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7CE6B3F"/>
    <w:multiLevelType w:val="hybridMultilevel"/>
    <w:tmpl w:val="29AAB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DD35F76"/>
    <w:multiLevelType w:val="hybridMultilevel"/>
    <w:tmpl w:val="037E3AE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E5A054C"/>
    <w:multiLevelType w:val="hybridMultilevel"/>
    <w:tmpl w:val="9CDE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F67309"/>
    <w:multiLevelType w:val="hybridMultilevel"/>
    <w:tmpl w:val="C8D63DFA"/>
    <w:lvl w:ilvl="0" w:tplc="0409000D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DAD725E"/>
    <w:multiLevelType w:val="hybridMultilevel"/>
    <w:tmpl w:val="49C8090C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DC51A0D"/>
    <w:multiLevelType w:val="hybridMultilevel"/>
    <w:tmpl w:val="02F49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E4F4D04"/>
    <w:multiLevelType w:val="hybridMultilevel"/>
    <w:tmpl w:val="BF64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90A66"/>
    <w:multiLevelType w:val="hybridMultilevel"/>
    <w:tmpl w:val="3008FD2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CF3053A"/>
    <w:multiLevelType w:val="hybridMultilevel"/>
    <w:tmpl w:val="543AB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363546"/>
    <w:multiLevelType w:val="hybridMultilevel"/>
    <w:tmpl w:val="056C73F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745698C"/>
    <w:multiLevelType w:val="hybridMultilevel"/>
    <w:tmpl w:val="D834C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9CA7FCC"/>
    <w:multiLevelType w:val="hybridMultilevel"/>
    <w:tmpl w:val="1DF0EC92"/>
    <w:lvl w:ilvl="0" w:tplc="96D86402">
      <w:start w:val="3"/>
      <w:numFmt w:val="bullet"/>
      <w:lvlText w:val=""/>
      <w:lvlJc w:val="left"/>
      <w:pPr>
        <w:tabs>
          <w:tab w:val="num" w:pos="360"/>
        </w:tabs>
        <w:ind w:left="360" w:hanging="360"/>
      </w:pPr>
      <w:rPr>
        <w:rFonts w:ascii="Wingdings 2" w:eastAsia="PMingLiU" w:hAnsi="Wingdings 2"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32">
    <w:nsid w:val="7AD93690"/>
    <w:multiLevelType w:val="hybridMultilevel"/>
    <w:tmpl w:val="DADCDA6A"/>
    <w:lvl w:ilvl="0" w:tplc="0409000D">
      <w:start w:val="1"/>
      <w:numFmt w:val="bullet"/>
      <w:lvlText w:val=""/>
      <w:lvlJc w:val="left"/>
      <w:pPr>
        <w:tabs>
          <w:tab w:val="num" w:pos="678"/>
        </w:tabs>
        <w:ind w:left="67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398"/>
        </w:tabs>
        <w:ind w:left="13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18"/>
        </w:tabs>
        <w:ind w:left="21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38"/>
        </w:tabs>
        <w:ind w:left="28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558"/>
        </w:tabs>
        <w:ind w:left="35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78"/>
        </w:tabs>
        <w:ind w:left="42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98"/>
        </w:tabs>
        <w:ind w:left="49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18"/>
        </w:tabs>
        <w:ind w:left="57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38"/>
        </w:tabs>
        <w:ind w:left="6438" w:hanging="360"/>
      </w:pPr>
      <w:rPr>
        <w:rFonts w:ascii="Wingdings" w:hAnsi="Wingdings" w:hint="default"/>
      </w:rPr>
    </w:lvl>
  </w:abstractNum>
  <w:abstractNum w:abstractNumId="33">
    <w:nsid w:val="7F5713F0"/>
    <w:multiLevelType w:val="hybridMultilevel"/>
    <w:tmpl w:val="4DEE23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3615E4">
      <w:numFmt w:val="bullet"/>
      <w:lvlText w:val="·"/>
      <w:lvlJc w:val="left"/>
      <w:pPr>
        <w:ind w:left="1650" w:hanging="570"/>
      </w:pPr>
      <w:rPr>
        <w:rFonts w:ascii="Times New Roman" w:eastAsia="Times New Roman" w:hAnsi="Times New Roman" w:cs="Times New Roman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12"/>
  </w:num>
  <w:num w:numId="4">
    <w:abstractNumId w:val="13"/>
  </w:num>
  <w:num w:numId="5">
    <w:abstractNumId w:val="32"/>
  </w:num>
  <w:num w:numId="6">
    <w:abstractNumId w:val="17"/>
  </w:num>
  <w:num w:numId="7">
    <w:abstractNumId w:val="23"/>
  </w:num>
  <w:num w:numId="8">
    <w:abstractNumId w:val="32"/>
  </w:num>
  <w:num w:numId="9">
    <w:abstractNumId w:val="10"/>
  </w:num>
  <w:num w:numId="10">
    <w:abstractNumId w:val="29"/>
  </w:num>
  <w:num w:numId="11">
    <w:abstractNumId w:val="7"/>
  </w:num>
  <w:num w:numId="12">
    <w:abstractNumId w:val="21"/>
  </w:num>
  <w:num w:numId="13">
    <w:abstractNumId w:val="0"/>
  </w:num>
  <w:num w:numId="14">
    <w:abstractNumId w:val="8"/>
  </w:num>
  <w:num w:numId="15">
    <w:abstractNumId w:val="6"/>
  </w:num>
  <w:num w:numId="16">
    <w:abstractNumId w:val="30"/>
  </w:num>
  <w:num w:numId="17">
    <w:abstractNumId w:val="25"/>
  </w:num>
  <w:num w:numId="18">
    <w:abstractNumId w:val="33"/>
  </w:num>
  <w:num w:numId="19">
    <w:abstractNumId w:val="27"/>
  </w:num>
  <w:num w:numId="20">
    <w:abstractNumId w:val="24"/>
  </w:num>
  <w:num w:numId="21">
    <w:abstractNumId w:val="16"/>
  </w:num>
  <w:num w:numId="22">
    <w:abstractNumId w:val="4"/>
  </w:num>
  <w:num w:numId="23">
    <w:abstractNumId w:val="1"/>
  </w:num>
  <w:num w:numId="24">
    <w:abstractNumId w:val="19"/>
  </w:num>
  <w:num w:numId="25">
    <w:abstractNumId w:val="28"/>
  </w:num>
  <w:num w:numId="26">
    <w:abstractNumId w:val="11"/>
  </w:num>
  <w:num w:numId="27">
    <w:abstractNumId w:val="9"/>
  </w:num>
  <w:num w:numId="28">
    <w:abstractNumId w:val="15"/>
  </w:num>
  <w:num w:numId="29">
    <w:abstractNumId w:val="2"/>
  </w:num>
  <w:num w:numId="30">
    <w:abstractNumId w:val="22"/>
  </w:num>
  <w:num w:numId="31">
    <w:abstractNumId w:val="31"/>
  </w:num>
  <w:num w:numId="32">
    <w:abstractNumId w:val="3"/>
  </w:num>
  <w:num w:numId="33">
    <w:abstractNumId w:val="20"/>
  </w:num>
  <w:num w:numId="34">
    <w:abstractNumId w:val="14"/>
  </w:num>
  <w:num w:numId="35">
    <w:abstractNumId w:val="26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attachedTemplate r:id="rId1"/>
  <w:stylePaneFormatFilter w:val="3F01"/>
  <w:defaultTabStop w:val="720"/>
  <w:drawingGridHorizontalSpacing w:val="110"/>
  <w:displayHorizontalDrawingGridEvery w:val="0"/>
  <w:displayVerticalDrawingGridEvery w:val="2"/>
  <w:noPunctuationKerning/>
  <w:characterSpacingControl w:val="doNotCompress"/>
  <w:compat/>
  <w:rsids>
    <w:rsidRoot w:val="008B7BCB"/>
    <w:rsid w:val="00000392"/>
    <w:rsid w:val="00000686"/>
    <w:rsid w:val="000021AD"/>
    <w:rsid w:val="0000477B"/>
    <w:rsid w:val="000102D3"/>
    <w:rsid w:val="00023CC9"/>
    <w:rsid w:val="0002449F"/>
    <w:rsid w:val="00024E83"/>
    <w:rsid w:val="00030C3B"/>
    <w:rsid w:val="00043A39"/>
    <w:rsid w:val="00046DA5"/>
    <w:rsid w:val="000476E9"/>
    <w:rsid w:val="00053BB5"/>
    <w:rsid w:val="00060E2F"/>
    <w:rsid w:val="00061BDD"/>
    <w:rsid w:val="000648FC"/>
    <w:rsid w:val="000710B3"/>
    <w:rsid w:val="00071FA8"/>
    <w:rsid w:val="000777C0"/>
    <w:rsid w:val="00091DE9"/>
    <w:rsid w:val="00092399"/>
    <w:rsid w:val="0009447C"/>
    <w:rsid w:val="00097334"/>
    <w:rsid w:val="000A159E"/>
    <w:rsid w:val="000A4CC1"/>
    <w:rsid w:val="000B4570"/>
    <w:rsid w:val="000B5978"/>
    <w:rsid w:val="000B5B6F"/>
    <w:rsid w:val="000B7030"/>
    <w:rsid w:val="000C2015"/>
    <w:rsid w:val="000C2C73"/>
    <w:rsid w:val="000C7DC2"/>
    <w:rsid w:val="000D3364"/>
    <w:rsid w:val="000E0792"/>
    <w:rsid w:val="000E5FA1"/>
    <w:rsid w:val="000E72D6"/>
    <w:rsid w:val="000F1AB7"/>
    <w:rsid w:val="000F2D34"/>
    <w:rsid w:val="000F3691"/>
    <w:rsid w:val="000F451F"/>
    <w:rsid w:val="00103C01"/>
    <w:rsid w:val="00105900"/>
    <w:rsid w:val="0011231D"/>
    <w:rsid w:val="001146E7"/>
    <w:rsid w:val="00115BBB"/>
    <w:rsid w:val="00120384"/>
    <w:rsid w:val="00122CC1"/>
    <w:rsid w:val="00123C83"/>
    <w:rsid w:val="001312C0"/>
    <w:rsid w:val="00134119"/>
    <w:rsid w:val="0013698B"/>
    <w:rsid w:val="00140562"/>
    <w:rsid w:val="00147D3E"/>
    <w:rsid w:val="00151024"/>
    <w:rsid w:val="00151B8A"/>
    <w:rsid w:val="00164C5B"/>
    <w:rsid w:val="00164FB8"/>
    <w:rsid w:val="001654B0"/>
    <w:rsid w:val="00167E53"/>
    <w:rsid w:val="00171857"/>
    <w:rsid w:val="00172FA1"/>
    <w:rsid w:val="00176A3D"/>
    <w:rsid w:val="00177C63"/>
    <w:rsid w:val="00184488"/>
    <w:rsid w:val="00184D54"/>
    <w:rsid w:val="001904F2"/>
    <w:rsid w:val="00193B90"/>
    <w:rsid w:val="001953BE"/>
    <w:rsid w:val="001962CF"/>
    <w:rsid w:val="001A566C"/>
    <w:rsid w:val="001B3BC6"/>
    <w:rsid w:val="001B7CDC"/>
    <w:rsid w:val="001C0486"/>
    <w:rsid w:val="001C2323"/>
    <w:rsid w:val="001C2884"/>
    <w:rsid w:val="001C576B"/>
    <w:rsid w:val="001C6C16"/>
    <w:rsid w:val="001C7013"/>
    <w:rsid w:val="001D2BC2"/>
    <w:rsid w:val="001D326E"/>
    <w:rsid w:val="001D7C62"/>
    <w:rsid w:val="001E083A"/>
    <w:rsid w:val="001F07AC"/>
    <w:rsid w:val="001F0B5F"/>
    <w:rsid w:val="001F7036"/>
    <w:rsid w:val="00200561"/>
    <w:rsid w:val="00206E3A"/>
    <w:rsid w:val="00212018"/>
    <w:rsid w:val="002121EC"/>
    <w:rsid w:val="00213806"/>
    <w:rsid w:val="00217F9A"/>
    <w:rsid w:val="00225A1C"/>
    <w:rsid w:val="00225D46"/>
    <w:rsid w:val="00227F84"/>
    <w:rsid w:val="002308FE"/>
    <w:rsid w:val="00235936"/>
    <w:rsid w:val="00237E15"/>
    <w:rsid w:val="00241B72"/>
    <w:rsid w:val="00242869"/>
    <w:rsid w:val="00242B11"/>
    <w:rsid w:val="00242FDB"/>
    <w:rsid w:val="002435EC"/>
    <w:rsid w:val="00243F1F"/>
    <w:rsid w:val="00257E70"/>
    <w:rsid w:val="00261427"/>
    <w:rsid w:val="002666EB"/>
    <w:rsid w:val="00266976"/>
    <w:rsid w:val="00271C44"/>
    <w:rsid w:val="00272DAC"/>
    <w:rsid w:val="002801DC"/>
    <w:rsid w:val="00285691"/>
    <w:rsid w:val="00286413"/>
    <w:rsid w:val="002910FE"/>
    <w:rsid w:val="00291DBA"/>
    <w:rsid w:val="00292DAC"/>
    <w:rsid w:val="002A040A"/>
    <w:rsid w:val="002A04B1"/>
    <w:rsid w:val="002A1220"/>
    <w:rsid w:val="002A1DCF"/>
    <w:rsid w:val="002B1009"/>
    <w:rsid w:val="002B1C01"/>
    <w:rsid w:val="002C037C"/>
    <w:rsid w:val="002C05A7"/>
    <w:rsid w:val="002C516E"/>
    <w:rsid w:val="002C6D70"/>
    <w:rsid w:val="002C7A4A"/>
    <w:rsid w:val="002E54B6"/>
    <w:rsid w:val="002F22A6"/>
    <w:rsid w:val="002F4644"/>
    <w:rsid w:val="002F57CC"/>
    <w:rsid w:val="0030464E"/>
    <w:rsid w:val="003052AC"/>
    <w:rsid w:val="003161BE"/>
    <w:rsid w:val="003227AD"/>
    <w:rsid w:val="00325674"/>
    <w:rsid w:val="00330641"/>
    <w:rsid w:val="0033232B"/>
    <w:rsid w:val="003341FC"/>
    <w:rsid w:val="00336B3C"/>
    <w:rsid w:val="00336F71"/>
    <w:rsid w:val="003474D0"/>
    <w:rsid w:val="003512C5"/>
    <w:rsid w:val="0035563E"/>
    <w:rsid w:val="003575D9"/>
    <w:rsid w:val="003655DF"/>
    <w:rsid w:val="00371307"/>
    <w:rsid w:val="00376525"/>
    <w:rsid w:val="0037789D"/>
    <w:rsid w:val="00391349"/>
    <w:rsid w:val="003A0970"/>
    <w:rsid w:val="003A1916"/>
    <w:rsid w:val="003A45B4"/>
    <w:rsid w:val="003A4CFC"/>
    <w:rsid w:val="003A77A0"/>
    <w:rsid w:val="003C04FA"/>
    <w:rsid w:val="003C1FFE"/>
    <w:rsid w:val="003D18CF"/>
    <w:rsid w:val="003D3C35"/>
    <w:rsid w:val="003D5C77"/>
    <w:rsid w:val="003D6ADE"/>
    <w:rsid w:val="003D6DD2"/>
    <w:rsid w:val="003D7A78"/>
    <w:rsid w:val="003D7AE7"/>
    <w:rsid w:val="003E07BE"/>
    <w:rsid w:val="003E4058"/>
    <w:rsid w:val="003E4191"/>
    <w:rsid w:val="003F1512"/>
    <w:rsid w:val="003F15FB"/>
    <w:rsid w:val="003F3266"/>
    <w:rsid w:val="003F3777"/>
    <w:rsid w:val="003F4379"/>
    <w:rsid w:val="004032CA"/>
    <w:rsid w:val="00404961"/>
    <w:rsid w:val="004054B1"/>
    <w:rsid w:val="004058BC"/>
    <w:rsid w:val="004059E7"/>
    <w:rsid w:val="00410F79"/>
    <w:rsid w:val="00412997"/>
    <w:rsid w:val="004133B5"/>
    <w:rsid w:val="004170DD"/>
    <w:rsid w:val="004214ED"/>
    <w:rsid w:val="00422888"/>
    <w:rsid w:val="0042296E"/>
    <w:rsid w:val="00423073"/>
    <w:rsid w:val="00423846"/>
    <w:rsid w:val="00423A25"/>
    <w:rsid w:val="00430F92"/>
    <w:rsid w:val="00434424"/>
    <w:rsid w:val="00437B45"/>
    <w:rsid w:val="00444BA4"/>
    <w:rsid w:val="0045613E"/>
    <w:rsid w:val="004568F2"/>
    <w:rsid w:val="00476386"/>
    <w:rsid w:val="004844E0"/>
    <w:rsid w:val="00492CF1"/>
    <w:rsid w:val="004A4406"/>
    <w:rsid w:val="004A4C82"/>
    <w:rsid w:val="004A5D06"/>
    <w:rsid w:val="004A685F"/>
    <w:rsid w:val="004A76D4"/>
    <w:rsid w:val="004B6446"/>
    <w:rsid w:val="004C51E3"/>
    <w:rsid w:val="004C5F88"/>
    <w:rsid w:val="004C6E4B"/>
    <w:rsid w:val="004D01A1"/>
    <w:rsid w:val="004D49B3"/>
    <w:rsid w:val="004D54DB"/>
    <w:rsid w:val="004D6ECE"/>
    <w:rsid w:val="004E09FE"/>
    <w:rsid w:val="004E1A37"/>
    <w:rsid w:val="004E6E50"/>
    <w:rsid w:val="004F0209"/>
    <w:rsid w:val="004F36DF"/>
    <w:rsid w:val="004F42D1"/>
    <w:rsid w:val="004F664D"/>
    <w:rsid w:val="00500B86"/>
    <w:rsid w:val="00503F29"/>
    <w:rsid w:val="00515BAC"/>
    <w:rsid w:val="00530957"/>
    <w:rsid w:val="0053349F"/>
    <w:rsid w:val="00533D7E"/>
    <w:rsid w:val="005340A2"/>
    <w:rsid w:val="005425FA"/>
    <w:rsid w:val="00544342"/>
    <w:rsid w:val="005541EA"/>
    <w:rsid w:val="00554DBB"/>
    <w:rsid w:val="00557922"/>
    <w:rsid w:val="00571B2F"/>
    <w:rsid w:val="0057261A"/>
    <w:rsid w:val="00573A78"/>
    <w:rsid w:val="00574D2D"/>
    <w:rsid w:val="00574D4A"/>
    <w:rsid w:val="00580537"/>
    <w:rsid w:val="005844B4"/>
    <w:rsid w:val="00586A13"/>
    <w:rsid w:val="005903D5"/>
    <w:rsid w:val="00590AC8"/>
    <w:rsid w:val="005940CC"/>
    <w:rsid w:val="00594F9C"/>
    <w:rsid w:val="005977AE"/>
    <w:rsid w:val="00597B11"/>
    <w:rsid w:val="005A17F4"/>
    <w:rsid w:val="005A554C"/>
    <w:rsid w:val="005A7041"/>
    <w:rsid w:val="005A7B8A"/>
    <w:rsid w:val="005B26C9"/>
    <w:rsid w:val="005C2376"/>
    <w:rsid w:val="005C5277"/>
    <w:rsid w:val="005C6845"/>
    <w:rsid w:val="005C7792"/>
    <w:rsid w:val="005D163D"/>
    <w:rsid w:val="005D25D8"/>
    <w:rsid w:val="005D3551"/>
    <w:rsid w:val="005D767E"/>
    <w:rsid w:val="005D7CBD"/>
    <w:rsid w:val="005E2C40"/>
    <w:rsid w:val="005E47FD"/>
    <w:rsid w:val="005E674F"/>
    <w:rsid w:val="005E72EB"/>
    <w:rsid w:val="005E7E5B"/>
    <w:rsid w:val="005F1330"/>
    <w:rsid w:val="005F1E58"/>
    <w:rsid w:val="005F265E"/>
    <w:rsid w:val="005F59E2"/>
    <w:rsid w:val="005F5D59"/>
    <w:rsid w:val="005F650E"/>
    <w:rsid w:val="0060049B"/>
    <w:rsid w:val="006011E9"/>
    <w:rsid w:val="00602278"/>
    <w:rsid w:val="00602CC1"/>
    <w:rsid w:val="00603AAC"/>
    <w:rsid w:val="006134F4"/>
    <w:rsid w:val="00613FDA"/>
    <w:rsid w:val="006178DC"/>
    <w:rsid w:val="00617E70"/>
    <w:rsid w:val="00625E5E"/>
    <w:rsid w:val="0063151D"/>
    <w:rsid w:val="00633077"/>
    <w:rsid w:val="00633AE7"/>
    <w:rsid w:val="00636BEF"/>
    <w:rsid w:val="0064032F"/>
    <w:rsid w:val="00645550"/>
    <w:rsid w:val="00646045"/>
    <w:rsid w:val="00653EA2"/>
    <w:rsid w:val="006556C8"/>
    <w:rsid w:val="0067042E"/>
    <w:rsid w:val="006760F5"/>
    <w:rsid w:val="00676CCA"/>
    <w:rsid w:val="006821E6"/>
    <w:rsid w:val="0068591E"/>
    <w:rsid w:val="00693862"/>
    <w:rsid w:val="00697570"/>
    <w:rsid w:val="006A3122"/>
    <w:rsid w:val="006A3841"/>
    <w:rsid w:val="006B3F3A"/>
    <w:rsid w:val="006B4C29"/>
    <w:rsid w:val="006C402E"/>
    <w:rsid w:val="006C5D47"/>
    <w:rsid w:val="006C5F8F"/>
    <w:rsid w:val="006C739B"/>
    <w:rsid w:val="006D169D"/>
    <w:rsid w:val="006D19D0"/>
    <w:rsid w:val="006D2144"/>
    <w:rsid w:val="006D4395"/>
    <w:rsid w:val="006D51A6"/>
    <w:rsid w:val="006E0BF1"/>
    <w:rsid w:val="006E3416"/>
    <w:rsid w:val="006E6706"/>
    <w:rsid w:val="006E72A9"/>
    <w:rsid w:val="006F6772"/>
    <w:rsid w:val="00702179"/>
    <w:rsid w:val="00707DAB"/>
    <w:rsid w:val="00711A0F"/>
    <w:rsid w:val="0071485B"/>
    <w:rsid w:val="007163C2"/>
    <w:rsid w:val="00723970"/>
    <w:rsid w:val="007266C7"/>
    <w:rsid w:val="0073201C"/>
    <w:rsid w:val="00732FAD"/>
    <w:rsid w:val="007336FF"/>
    <w:rsid w:val="00733C13"/>
    <w:rsid w:val="00734CD7"/>
    <w:rsid w:val="007379CF"/>
    <w:rsid w:val="00742BC0"/>
    <w:rsid w:val="00744445"/>
    <w:rsid w:val="00754A58"/>
    <w:rsid w:val="007616B5"/>
    <w:rsid w:val="007712C6"/>
    <w:rsid w:val="00772DAA"/>
    <w:rsid w:val="00773730"/>
    <w:rsid w:val="00781101"/>
    <w:rsid w:val="0078231F"/>
    <w:rsid w:val="00787F0B"/>
    <w:rsid w:val="0079095E"/>
    <w:rsid w:val="00794D0E"/>
    <w:rsid w:val="0079569D"/>
    <w:rsid w:val="00796D5E"/>
    <w:rsid w:val="0079759B"/>
    <w:rsid w:val="007A0CE9"/>
    <w:rsid w:val="007A179E"/>
    <w:rsid w:val="007B28C1"/>
    <w:rsid w:val="007D0943"/>
    <w:rsid w:val="007D6AF4"/>
    <w:rsid w:val="007F4795"/>
    <w:rsid w:val="008025FF"/>
    <w:rsid w:val="00802C88"/>
    <w:rsid w:val="00807F7D"/>
    <w:rsid w:val="00814A2E"/>
    <w:rsid w:val="00815B8F"/>
    <w:rsid w:val="00815D4D"/>
    <w:rsid w:val="00816E68"/>
    <w:rsid w:val="00822E39"/>
    <w:rsid w:val="00825200"/>
    <w:rsid w:val="00825F43"/>
    <w:rsid w:val="00830E1D"/>
    <w:rsid w:val="008340D0"/>
    <w:rsid w:val="00837976"/>
    <w:rsid w:val="00840089"/>
    <w:rsid w:val="008437AC"/>
    <w:rsid w:val="008445F4"/>
    <w:rsid w:val="00845B9D"/>
    <w:rsid w:val="008478C8"/>
    <w:rsid w:val="0085072A"/>
    <w:rsid w:val="00852594"/>
    <w:rsid w:val="00853AC5"/>
    <w:rsid w:val="00855D78"/>
    <w:rsid w:val="00860039"/>
    <w:rsid w:val="00862B21"/>
    <w:rsid w:val="008700E4"/>
    <w:rsid w:val="008732FF"/>
    <w:rsid w:val="008737FD"/>
    <w:rsid w:val="00876C8C"/>
    <w:rsid w:val="00881EED"/>
    <w:rsid w:val="00885017"/>
    <w:rsid w:val="00886632"/>
    <w:rsid w:val="008873F0"/>
    <w:rsid w:val="00891395"/>
    <w:rsid w:val="00891F6E"/>
    <w:rsid w:val="008922B2"/>
    <w:rsid w:val="00894E9C"/>
    <w:rsid w:val="00896504"/>
    <w:rsid w:val="008B40C9"/>
    <w:rsid w:val="008B611C"/>
    <w:rsid w:val="008B7800"/>
    <w:rsid w:val="008B7BCB"/>
    <w:rsid w:val="008C3D00"/>
    <w:rsid w:val="008C4603"/>
    <w:rsid w:val="008D06A3"/>
    <w:rsid w:val="008D1CD4"/>
    <w:rsid w:val="008D3AA0"/>
    <w:rsid w:val="008D454C"/>
    <w:rsid w:val="008E2695"/>
    <w:rsid w:val="008F79D3"/>
    <w:rsid w:val="0090154D"/>
    <w:rsid w:val="00904BB1"/>
    <w:rsid w:val="00906D78"/>
    <w:rsid w:val="009109F0"/>
    <w:rsid w:val="009130BC"/>
    <w:rsid w:val="00920AA4"/>
    <w:rsid w:val="0092117C"/>
    <w:rsid w:val="009306A4"/>
    <w:rsid w:val="009365DA"/>
    <w:rsid w:val="009373AE"/>
    <w:rsid w:val="0093792F"/>
    <w:rsid w:val="00941FA9"/>
    <w:rsid w:val="00943901"/>
    <w:rsid w:val="00946C38"/>
    <w:rsid w:val="00947BDE"/>
    <w:rsid w:val="00950F27"/>
    <w:rsid w:val="009513A9"/>
    <w:rsid w:val="00951CBA"/>
    <w:rsid w:val="00957681"/>
    <w:rsid w:val="0097425D"/>
    <w:rsid w:val="00974610"/>
    <w:rsid w:val="00974C1F"/>
    <w:rsid w:val="009775BE"/>
    <w:rsid w:val="0098756D"/>
    <w:rsid w:val="00990392"/>
    <w:rsid w:val="00991ACF"/>
    <w:rsid w:val="00993B63"/>
    <w:rsid w:val="00994E56"/>
    <w:rsid w:val="009973A4"/>
    <w:rsid w:val="009A3D6C"/>
    <w:rsid w:val="009A5D63"/>
    <w:rsid w:val="009B0F53"/>
    <w:rsid w:val="009B169B"/>
    <w:rsid w:val="009B4BB3"/>
    <w:rsid w:val="009B676F"/>
    <w:rsid w:val="009C463C"/>
    <w:rsid w:val="009D64FF"/>
    <w:rsid w:val="009D6CCF"/>
    <w:rsid w:val="009E7BC6"/>
    <w:rsid w:val="009F1BEF"/>
    <w:rsid w:val="009F2C91"/>
    <w:rsid w:val="009F313E"/>
    <w:rsid w:val="009F3706"/>
    <w:rsid w:val="009F649E"/>
    <w:rsid w:val="009F7C70"/>
    <w:rsid w:val="00A010BD"/>
    <w:rsid w:val="00A02487"/>
    <w:rsid w:val="00A032F4"/>
    <w:rsid w:val="00A0350D"/>
    <w:rsid w:val="00A044E3"/>
    <w:rsid w:val="00A109B1"/>
    <w:rsid w:val="00A117D7"/>
    <w:rsid w:val="00A14944"/>
    <w:rsid w:val="00A1783E"/>
    <w:rsid w:val="00A23A39"/>
    <w:rsid w:val="00A32164"/>
    <w:rsid w:val="00A35F73"/>
    <w:rsid w:val="00A40290"/>
    <w:rsid w:val="00A43AA1"/>
    <w:rsid w:val="00A441FB"/>
    <w:rsid w:val="00A44C29"/>
    <w:rsid w:val="00A45D9A"/>
    <w:rsid w:val="00A5247F"/>
    <w:rsid w:val="00A546A6"/>
    <w:rsid w:val="00A56D5B"/>
    <w:rsid w:val="00A62971"/>
    <w:rsid w:val="00A633EF"/>
    <w:rsid w:val="00A71FF6"/>
    <w:rsid w:val="00A752A4"/>
    <w:rsid w:val="00A80187"/>
    <w:rsid w:val="00A81FD8"/>
    <w:rsid w:val="00A86EC3"/>
    <w:rsid w:val="00A904E6"/>
    <w:rsid w:val="00A91FCF"/>
    <w:rsid w:val="00A920D7"/>
    <w:rsid w:val="00A9371A"/>
    <w:rsid w:val="00AA520D"/>
    <w:rsid w:val="00AA6B69"/>
    <w:rsid w:val="00AB02C1"/>
    <w:rsid w:val="00AB1973"/>
    <w:rsid w:val="00AB2D7B"/>
    <w:rsid w:val="00AB50D0"/>
    <w:rsid w:val="00AB7778"/>
    <w:rsid w:val="00AC4034"/>
    <w:rsid w:val="00AC42AB"/>
    <w:rsid w:val="00AC472F"/>
    <w:rsid w:val="00AD0C52"/>
    <w:rsid w:val="00AD0D39"/>
    <w:rsid w:val="00AD4177"/>
    <w:rsid w:val="00AD67B1"/>
    <w:rsid w:val="00AD7CAA"/>
    <w:rsid w:val="00AE6D55"/>
    <w:rsid w:val="00AF2817"/>
    <w:rsid w:val="00B116B9"/>
    <w:rsid w:val="00B1263B"/>
    <w:rsid w:val="00B1342C"/>
    <w:rsid w:val="00B17290"/>
    <w:rsid w:val="00B172BC"/>
    <w:rsid w:val="00B21362"/>
    <w:rsid w:val="00B22390"/>
    <w:rsid w:val="00B23BBF"/>
    <w:rsid w:val="00B24C36"/>
    <w:rsid w:val="00B27BC3"/>
    <w:rsid w:val="00B352F0"/>
    <w:rsid w:val="00B43715"/>
    <w:rsid w:val="00B50E6F"/>
    <w:rsid w:val="00B535B6"/>
    <w:rsid w:val="00B54B39"/>
    <w:rsid w:val="00B57DB8"/>
    <w:rsid w:val="00B70CED"/>
    <w:rsid w:val="00B714E0"/>
    <w:rsid w:val="00B71D05"/>
    <w:rsid w:val="00B74CD2"/>
    <w:rsid w:val="00B74CF5"/>
    <w:rsid w:val="00B81C7C"/>
    <w:rsid w:val="00B8601A"/>
    <w:rsid w:val="00B93632"/>
    <w:rsid w:val="00B95C42"/>
    <w:rsid w:val="00B9663C"/>
    <w:rsid w:val="00BA2104"/>
    <w:rsid w:val="00BA4B72"/>
    <w:rsid w:val="00BB161E"/>
    <w:rsid w:val="00BC1866"/>
    <w:rsid w:val="00BD79F8"/>
    <w:rsid w:val="00BE03CB"/>
    <w:rsid w:val="00BE1247"/>
    <w:rsid w:val="00BE2CA2"/>
    <w:rsid w:val="00C076FE"/>
    <w:rsid w:val="00C11FA0"/>
    <w:rsid w:val="00C14C57"/>
    <w:rsid w:val="00C20FE0"/>
    <w:rsid w:val="00C219BB"/>
    <w:rsid w:val="00C26883"/>
    <w:rsid w:val="00C321CA"/>
    <w:rsid w:val="00C33449"/>
    <w:rsid w:val="00C34DBD"/>
    <w:rsid w:val="00C4006E"/>
    <w:rsid w:val="00C401F5"/>
    <w:rsid w:val="00C4103F"/>
    <w:rsid w:val="00C41AED"/>
    <w:rsid w:val="00C42BA7"/>
    <w:rsid w:val="00C437EB"/>
    <w:rsid w:val="00C448DF"/>
    <w:rsid w:val="00C46A37"/>
    <w:rsid w:val="00C6147F"/>
    <w:rsid w:val="00C721A7"/>
    <w:rsid w:val="00C745FB"/>
    <w:rsid w:val="00C77AF8"/>
    <w:rsid w:val="00C832C8"/>
    <w:rsid w:val="00C84197"/>
    <w:rsid w:val="00C855D4"/>
    <w:rsid w:val="00C85E38"/>
    <w:rsid w:val="00C862FC"/>
    <w:rsid w:val="00C86D4E"/>
    <w:rsid w:val="00C95873"/>
    <w:rsid w:val="00C97073"/>
    <w:rsid w:val="00C97C8F"/>
    <w:rsid w:val="00CA04FB"/>
    <w:rsid w:val="00CB2017"/>
    <w:rsid w:val="00CB61BA"/>
    <w:rsid w:val="00CB6F5D"/>
    <w:rsid w:val="00CC1C86"/>
    <w:rsid w:val="00CC240D"/>
    <w:rsid w:val="00CC2802"/>
    <w:rsid w:val="00CC47F4"/>
    <w:rsid w:val="00CC777A"/>
    <w:rsid w:val="00CD42E8"/>
    <w:rsid w:val="00CD7621"/>
    <w:rsid w:val="00CE0E09"/>
    <w:rsid w:val="00CF0994"/>
    <w:rsid w:val="00CF7341"/>
    <w:rsid w:val="00CF7580"/>
    <w:rsid w:val="00D006F7"/>
    <w:rsid w:val="00D049DD"/>
    <w:rsid w:val="00D07F1A"/>
    <w:rsid w:val="00D14D3D"/>
    <w:rsid w:val="00D1509E"/>
    <w:rsid w:val="00D159E0"/>
    <w:rsid w:val="00D16112"/>
    <w:rsid w:val="00D172B2"/>
    <w:rsid w:val="00D17A20"/>
    <w:rsid w:val="00D20F6B"/>
    <w:rsid w:val="00D21BA2"/>
    <w:rsid w:val="00D2250F"/>
    <w:rsid w:val="00D30563"/>
    <w:rsid w:val="00D33B4C"/>
    <w:rsid w:val="00D34AC1"/>
    <w:rsid w:val="00D3776B"/>
    <w:rsid w:val="00D41AAA"/>
    <w:rsid w:val="00D41CE3"/>
    <w:rsid w:val="00D44367"/>
    <w:rsid w:val="00D4538C"/>
    <w:rsid w:val="00D45590"/>
    <w:rsid w:val="00D46CC1"/>
    <w:rsid w:val="00D476B2"/>
    <w:rsid w:val="00D53976"/>
    <w:rsid w:val="00D567CD"/>
    <w:rsid w:val="00D578F9"/>
    <w:rsid w:val="00D6415C"/>
    <w:rsid w:val="00D641F5"/>
    <w:rsid w:val="00D91A6D"/>
    <w:rsid w:val="00D9544C"/>
    <w:rsid w:val="00D96554"/>
    <w:rsid w:val="00D96AEE"/>
    <w:rsid w:val="00DA09E2"/>
    <w:rsid w:val="00DA1181"/>
    <w:rsid w:val="00DA4DBF"/>
    <w:rsid w:val="00DA608B"/>
    <w:rsid w:val="00DB35A4"/>
    <w:rsid w:val="00DB4B67"/>
    <w:rsid w:val="00DB6DAB"/>
    <w:rsid w:val="00DC0489"/>
    <w:rsid w:val="00DC2327"/>
    <w:rsid w:val="00DC3281"/>
    <w:rsid w:val="00DC4203"/>
    <w:rsid w:val="00DC4246"/>
    <w:rsid w:val="00DD2466"/>
    <w:rsid w:val="00DD4EE6"/>
    <w:rsid w:val="00DD6B9F"/>
    <w:rsid w:val="00DE13A8"/>
    <w:rsid w:val="00DE188D"/>
    <w:rsid w:val="00DE208C"/>
    <w:rsid w:val="00DE24F1"/>
    <w:rsid w:val="00DE3F53"/>
    <w:rsid w:val="00DE6866"/>
    <w:rsid w:val="00DE6C19"/>
    <w:rsid w:val="00E02892"/>
    <w:rsid w:val="00E04B19"/>
    <w:rsid w:val="00E12136"/>
    <w:rsid w:val="00E158F0"/>
    <w:rsid w:val="00E17698"/>
    <w:rsid w:val="00E21F69"/>
    <w:rsid w:val="00E24A91"/>
    <w:rsid w:val="00E32232"/>
    <w:rsid w:val="00E336C1"/>
    <w:rsid w:val="00E35A36"/>
    <w:rsid w:val="00E3610C"/>
    <w:rsid w:val="00E363F7"/>
    <w:rsid w:val="00E40162"/>
    <w:rsid w:val="00E4204F"/>
    <w:rsid w:val="00E56C60"/>
    <w:rsid w:val="00E57BFF"/>
    <w:rsid w:val="00E60795"/>
    <w:rsid w:val="00E712E9"/>
    <w:rsid w:val="00E75AA8"/>
    <w:rsid w:val="00E75CF4"/>
    <w:rsid w:val="00E77011"/>
    <w:rsid w:val="00E839B1"/>
    <w:rsid w:val="00E86A82"/>
    <w:rsid w:val="00E87924"/>
    <w:rsid w:val="00E938C1"/>
    <w:rsid w:val="00E9558E"/>
    <w:rsid w:val="00EA4394"/>
    <w:rsid w:val="00EB7D70"/>
    <w:rsid w:val="00EC0AD3"/>
    <w:rsid w:val="00EC4E04"/>
    <w:rsid w:val="00ED13D7"/>
    <w:rsid w:val="00ED151C"/>
    <w:rsid w:val="00ED21A3"/>
    <w:rsid w:val="00ED3638"/>
    <w:rsid w:val="00ED3AAA"/>
    <w:rsid w:val="00ED575F"/>
    <w:rsid w:val="00EE08C5"/>
    <w:rsid w:val="00EE0AAA"/>
    <w:rsid w:val="00EE274E"/>
    <w:rsid w:val="00EE3033"/>
    <w:rsid w:val="00EE34F1"/>
    <w:rsid w:val="00EE3580"/>
    <w:rsid w:val="00EE4DE0"/>
    <w:rsid w:val="00EE71CA"/>
    <w:rsid w:val="00F03698"/>
    <w:rsid w:val="00F11E6C"/>
    <w:rsid w:val="00F1694E"/>
    <w:rsid w:val="00F17CD3"/>
    <w:rsid w:val="00F228D9"/>
    <w:rsid w:val="00F235F4"/>
    <w:rsid w:val="00F24988"/>
    <w:rsid w:val="00F26575"/>
    <w:rsid w:val="00F27B04"/>
    <w:rsid w:val="00F40222"/>
    <w:rsid w:val="00F4352B"/>
    <w:rsid w:val="00F436E1"/>
    <w:rsid w:val="00F43DF5"/>
    <w:rsid w:val="00F47382"/>
    <w:rsid w:val="00F50F55"/>
    <w:rsid w:val="00F5455B"/>
    <w:rsid w:val="00F5607F"/>
    <w:rsid w:val="00F667AB"/>
    <w:rsid w:val="00F7511F"/>
    <w:rsid w:val="00F84028"/>
    <w:rsid w:val="00F85A77"/>
    <w:rsid w:val="00F94E66"/>
    <w:rsid w:val="00FB0A97"/>
    <w:rsid w:val="00FB1AAA"/>
    <w:rsid w:val="00FB4397"/>
    <w:rsid w:val="00FB659F"/>
    <w:rsid w:val="00FB7A6C"/>
    <w:rsid w:val="00FC0944"/>
    <w:rsid w:val="00FC14D3"/>
    <w:rsid w:val="00FD1FB8"/>
    <w:rsid w:val="00FD35C6"/>
    <w:rsid w:val="00FE05F0"/>
    <w:rsid w:val="00FE2770"/>
    <w:rsid w:val="00FE70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nhideWhenUsed="0" w:qFormat="1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C86"/>
    <w:rPr>
      <w:rFonts w:ascii="Arial" w:hAnsi="Arial" w:cs="Arial"/>
      <w:bCs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rsid w:val="004F664D"/>
    <w:pPr>
      <w:keepNext/>
      <w:spacing w:before="240" w:after="60"/>
      <w:outlineLvl w:val="0"/>
    </w:pPr>
    <w:rPr>
      <w:rFonts w:ascii="Cambria" w:hAnsi="Cambria" w:cs="Times New Roman"/>
      <w:b/>
      <w:kern w:val="32"/>
      <w:sz w:val="32"/>
      <w:szCs w:val="32"/>
    </w:rPr>
  </w:style>
  <w:style w:type="paragraph" w:styleId="Heading2">
    <w:name w:val="heading 2"/>
    <w:basedOn w:val="Normal"/>
    <w:qFormat/>
    <w:rsid w:val="00515BAC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6D51A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D172B2"/>
    <w:rPr>
      <w:color w:val="0000FF"/>
      <w:u w:val="single"/>
    </w:rPr>
  </w:style>
  <w:style w:type="paragraph" w:styleId="BalloonText">
    <w:name w:val="Balloon Text"/>
    <w:basedOn w:val="Normal"/>
    <w:semiHidden/>
    <w:rsid w:val="004170DD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07F1A"/>
    <w:pPr>
      <w:autoSpaceDE w:val="0"/>
      <w:autoSpaceDN w:val="0"/>
      <w:adjustRightInd w:val="0"/>
    </w:pPr>
    <w:rPr>
      <w:rFonts w:ascii="Century Gothic" w:hAnsi="Century Gothic" w:cs="Century Gothic"/>
      <w:color w:val="000000"/>
      <w:sz w:val="24"/>
      <w:szCs w:val="24"/>
    </w:rPr>
  </w:style>
  <w:style w:type="paragraph" w:styleId="NormalWeb">
    <w:name w:val="Normal (Web)"/>
    <w:basedOn w:val="Normal"/>
    <w:rsid w:val="00515BAC"/>
    <w:pPr>
      <w:spacing w:before="100" w:beforeAutospacing="1" w:after="100" w:afterAutospacing="1"/>
    </w:pPr>
    <w:rPr>
      <w:rFonts w:ascii="Times New Roman" w:hAnsi="Times New Roman" w:cs="Times New Roman"/>
      <w:bCs w:val="0"/>
      <w:sz w:val="24"/>
      <w:szCs w:val="24"/>
    </w:rPr>
  </w:style>
  <w:style w:type="character" w:styleId="Strong">
    <w:name w:val="Strong"/>
    <w:qFormat/>
    <w:rsid w:val="00515BAC"/>
    <w:rPr>
      <w:b/>
      <w:bCs/>
    </w:rPr>
  </w:style>
  <w:style w:type="paragraph" w:customStyle="1" w:styleId="MediumGrid1-Accent21">
    <w:name w:val="Medium Grid 1 - Accent 21"/>
    <w:basedOn w:val="Normal"/>
    <w:uiPriority w:val="34"/>
    <w:qFormat/>
    <w:rsid w:val="009306A4"/>
    <w:pPr>
      <w:ind w:left="720"/>
    </w:pPr>
  </w:style>
  <w:style w:type="character" w:styleId="Emphasis">
    <w:name w:val="Emphasis"/>
    <w:qFormat/>
    <w:rsid w:val="004F664D"/>
    <w:rPr>
      <w:i/>
      <w:iCs/>
    </w:rPr>
  </w:style>
  <w:style w:type="character" w:customStyle="1" w:styleId="Heading1Char">
    <w:name w:val="Heading 1 Char"/>
    <w:link w:val="Heading1"/>
    <w:rsid w:val="004F664D"/>
    <w:rPr>
      <w:rFonts w:ascii="Cambria" w:eastAsia="Times New Roman" w:hAnsi="Cambria" w:cs="Times New Roman"/>
      <w:b/>
      <w:bCs/>
      <w:kern w:val="32"/>
      <w:sz w:val="32"/>
      <w:szCs w:val="32"/>
      <w:lang w:val="en-US" w:eastAsia="en-US"/>
    </w:rPr>
  </w:style>
  <w:style w:type="paragraph" w:customStyle="1" w:styleId="ColorfulList-Accent11">
    <w:name w:val="Colorful List - Accent 11"/>
    <w:basedOn w:val="Normal"/>
    <w:qFormat/>
    <w:rsid w:val="008922B2"/>
    <w:pPr>
      <w:suppressAutoHyphens/>
      <w:ind w:left="720"/>
      <w:contextualSpacing/>
    </w:pPr>
    <w:rPr>
      <w:rFonts w:ascii="Times New Roman" w:hAnsi="Times New Roman" w:cs="Times New Roman"/>
      <w:bCs w:val="0"/>
      <w:kern w:val="1"/>
      <w:sz w:val="24"/>
      <w:szCs w:val="24"/>
    </w:rPr>
  </w:style>
  <w:style w:type="paragraph" w:styleId="ListParagraph">
    <w:name w:val="List Paragraph"/>
    <w:basedOn w:val="Normal"/>
    <w:uiPriority w:val="34"/>
    <w:qFormat/>
    <w:rsid w:val="00D3776B"/>
    <w:pPr>
      <w:ind w:left="720"/>
    </w:pPr>
  </w:style>
  <w:style w:type="character" w:customStyle="1" w:styleId="bulletedlistChar">
    <w:name w:val="bulleted list Char"/>
    <w:link w:val="bulletedlist"/>
    <w:rsid w:val="004844E0"/>
    <w:rPr>
      <w:rFonts w:ascii="Tahoma" w:hAnsi="Tahoma"/>
      <w:spacing w:val="10"/>
      <w:sz w:val="16"/>
      <w:szCs w:val="16"/>
    </w:rPr>
  </w:style>
  <w:style w:type="paragraph" w:customStyle="1" w:styleId="bulletedlist">
    <w:name w:val="bulleted list"/>
    <w:basedOn w:val="Normal"/>
    <w:link w:val="bulletedlistChar"/>
    <w:rsid w:val="004844E0"/>
    <w:pPr>
      <w:numPr>
        <w:numId w:val="27"/>
      </w:numPr>
      <w:spacing w:before="40" w:after="80" w:line="220" w:lineRule="exact"/>
    </w:pPr>
    <w:rPr>
      <w:rFonts w:ascii="Tahoma" w:hAnsi="Tahoma" w:cs="Times New Roman"/>
      <w:bCs w:val="0"/>
      <w:spacing w:val="10"/>
      <w:sz w:val="16"/>
      <w:szCs w:val="16"/>
    </w:rPr>
  </w:style>
  <w:style w:type="paragraph" w:styleId="Title">
    <w:name w:val="Title"/>
    <w:basedOn w:val="Normal"/>
    <w:link w:val="TitleChar"/>
    <w:qFormat/>
    <w:rsid w:val="004844E0"/>
    <w:pPr>
      <w:spacing w:before="40" w:line="220" w:lineRule="exact"/>
    </w:pPr>
    <w:rPr>
      <w:rFonts w:ascii="Tahoma" w:hAnsi="Tahoma" w:cs="Times New Roman"/>
      <w:b/>
      <w:bCs w:val="0"/>
      <w:spacing w:val="10"/>
      <w:sz w:val="16"/>
      <w:szCs w:val="16"/>
    </w:rPr>
  </w:style>
  <w:style w:type="character" w:customStyle="1" w:styleId="TitleChar">
    <w:name w:val="Title Char"/>
    <w:link w:val="Title"/>
    <w:rsid w:val="004844E0"/>
    <w:rPr>
      <w:rFonts w:ascii="Tahoma" w:hAnsi="Tahoma"/>
      <w:b/>
      <w:spacing w:val="10"/>
      <w:sz w:val="16"/>
      <w:szCs w:val="16"/>
    </w:rPr>
  </w:style>
  <w:style w:type="paragraph" w:customStyle="1" w:styleId="Text">
    <w:name w:val="Text"/>
    <w:basedOn w:val="Normal"/>
    <w:link w:val="TextCharChar"/>
    <w:rsid w:val="00EE08C5"/>
    <w:pPr>
      <w:spacing w:before="40" w:after="240" w:line="220" w:lineRule="exact"/>
    </w:pPr>
    <w:rPr>
      <w:rFonts w:ascii="Tahoma" w:hAnsi="Tahoma" w:cs="Times New Roman"/>
      <w:bCs w:val="0"/>
      <w:spacing w:val="10"/>
      <w:sz w:val="16"/>
      <w:szCs w:val="16"/>
    </w:rPr>
  </w:style>
  <w:style w:type="character" w:customStyle="1" w:styleId="TextCharChar">
    <w:name w:val="Text Char Char"/>
    <w:link w:val="Text"/>
    <w:rsid w:val="00EE08C5"/>
    <w:rPr>
      <w:rFonts w:ascii="Tahoma" w:hAnsi="Tahoma"/>
      <w:spacing w:val="10"/>
      <w:sz w:val="16"/>
      <w:szCs w:val="16"/>
    </w:rPr>
  </w:style>
  <w:style w:type="paragraph" w:customStyle="1" w:styleId="Dates">
    <w:name w:val="Dates"/>
    <w:basedOn w:val="Normal"/>
    <w:rsid w:val="00EE08C5"/>
    <w:pPr>
      <w:spacing w:before="40" w:line="220" w:lineRule="exact"/>
      <w:jc w:val="right"/>
    </w:pPr>
    <w:rPr>
      <w:rFonts w:ascii="Tahoma" w:hAnsi="Tahoma" w:cs="Times New Roman"/>
      <w:bCs w:val="0"/>
      <w:spacing w:val="10"/>
      <w:sz w:val="16"/>
      <w:szCs w:val="16"/>
    </w:rPr>
  </w:style>
  <w:style w:type="paragraph" w:customStyle="1" w:styleId="Location">
    <w:name w:val="Location"/>
    <w:basedOn w:val="Normal"/>
    <w:link w:val="LocationChar"/>
    <w:rsid w:val="00EE08C5"/>
    <w:pPr>
      <w:spacing w:line="220" w:lineRule="exact"/>
    </w:pPr>
    <w:rPr>
      <w:rFonts w:ascii="Tahoma" w:hAnsi="Tahoma" w:cs="Times New Roman"/>
      <w:bCs w:val="0"/>
      <w:i/>
      <w:spacing w:val="10"/>
      <w:sz w:val="16"/>
      <w:szCs w:val="16"/>
    </w:rPr>
  </w:style>
  <w:style w:type="character" w:customStyle="1" w:styleId="LocationChar">
    <w:name w:val="Location Char"/>
    <w:link w:val="Location"/>
    <w:rsid w:val="00EE08C5"/>
    <w:rPr>
      <w:rFonts w:ascii="Tahoma" w:hAnsi="Tahoma"/>
      <w:i/>
      <w:spacing w:val="10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12C0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88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954367">
              <w:marLeft w:val="0"/>
              <w:marRight w:val="0"/>
              <w:marTop w:val="0"/>
              <w:marBottom w:val="0"/>
              <w:divBdr>
                <w:top w:val="single" w:sz="4" w:space="0" w:color="FFFFFF"/>
                <w:left w:val="single" w:sz="4" w:space="0" w:color="DADDDD"/>
                <w:bottom w:val="single" w:sz="4" w:space="0" w:color="DADDDD"/>
                <w:right w:val="single" w:sz="4" w:space="0" w:color="DADDDD"/>
              </w:divBdr>
              <w:divsChild>
                <w:div w:id="1246258420">
                  <w:marLeft w:val="218"/>
                  <w:marRight w:val="0"/>
                  <w:marTop w:val="109"/>
                  <w:marBottom w:val="327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1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6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08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5131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184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154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677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010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712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967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206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8527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067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8516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7410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0245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02076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76280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99218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4942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240"/>
                                                                                                  <w:divBdr>
                                                                                                    <w:top w:val="single" w:sz="4" w:space="0" w:color="DDDDDD"/>
                                                                                                    <w:left w:val="single" w:sz="4" w:space="0" w:color="DDDDDD"/>
                                                                                                    <w:bottom w:val="single" w:sz="4" w:space="0" w:color="DDDDDD"/>
                                                                                                    <w:right w:val="single" w:sz="4" w:space="0" w:color="DDDDDD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40503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283924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31163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1149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3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86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5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6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Gladys%20C.%20Samiran%20,,,%20cv.dot" TargetMode="External"/></Relationship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70039C-0F47-4816-8DB0-C73924FDD7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Gladys C. Samiran ,,, cv</Template>
  <TotalTime>20</TotalTime>
  <Pages>6</Pages>
  <Words>1682</Words>
  <Characters>9592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Gladys S</vt:lpstr>
    </vt:vector>
  </TitlesOfParts>
  <Company>Grizli777</Company>
  <LinksUpToDate>false</LinksUpToDate>
  <CharactersWithSpaces>11252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Gladys S</dc:title>
  <dc:creator>sam.samiran</dc:creator>
  <cp:lastModifiedBy>Synergy_User</cp:lastModifiedBy>
  <cp:revision>6</cp:revision>
  <cp:lastPrinted>2015-06-01T07:07:00Z</cp:lastPrinted>
  <dcterms:created xsi:type="dcterms:W3CDTF">2021-06-12T07:29:00Z</dcterms:created>
  <dcterms:modified xsi:type="dcterms:W3CDTF">2021-07-08T14:36:00Z</dcterms:modified>
</cp:coreProperties>
</file>